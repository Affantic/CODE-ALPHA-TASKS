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38545C47" w14:textId="77777777" w:rsidTr="00A43A5B">
        <w:trPr>
          <w:cantSplit/>
          <w:trHeight w:val="4488"/>
        </w:trPr>
        <w:tc>
          <w:tcPr>
            <w:tcW w:w="6285" w:type="dxa"/>
          </w:tcPr>
          <w:p w14:paraId="6409706E" w14:textId="0D239B22" w:rsidR="00F448BC" w:rsidRDefault="00E95616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03167C" wp14:editId="6D84624E">
                  <wp:extent cx="3853815" cy="1983105"/>
                  <wp:effectExtent l="0" t="0" r="0" b="0"/>
                  <wp:docPr id="63414967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149678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198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5E47AAA4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592B1456" w14:textId="59F85C3A" w:rsidR="00B77317" w:rsidRPr="00CD1539" w:rsidRDefault="00E95616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</w:t>
                  </w:r>
                  <w:r w:rsidR="0013563C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of TASK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2 BEAM I</w:t>
                  </w:r>
                </w:p>
                <w:p w14:paraId="64B8020E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0233B2A0" w14:textId="2E52013D" w:rsidR="00B77317" w:rsidRPr="00CD1539" w:rsidRDefault="00E95616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Sunday, May 24,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Affan Raza</w:t>
                  </w:r>
                </w:p>
                <w:p w14:paraId="145847F2" w14:textId="4ADFDA15" w:rsidR="00B77317" w:rsidRPr="00CD1539" w:rsidRDefault="00E95616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 1</w:t>
                  </w:r>
                </w:p>
                <w:p w14:paraId="19CCBBA7" w14:textId="36F845A3" w:rsidR="00B77317" w:rsidRPr="006A441F" w:rsidRDefault="00E95616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112DB575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7E6A3F86" w14:textId="6D3137B5" w:rsidR="00B77317" w:rsidRDefault="00E95616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7E3925BD" w14:textId="4E654C25" w:rsidR="00E95616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30524537" w:history="1">
                        <w:r w:rsidR="00E95616" w:rsidRPr="002A7867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E95616">
                          <w:rPr>
                            <w:noProof/>
                            <w:webHidden/>
                          </w:rPr>
                          <w:tab/>
                        </w:r>
                        <w:r w:rsidR="00E95616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E95616">
                          <w:rPr>
                            <w:noProof/>
                            <w:webHidden/>
                          </w:rPr>
                          <w:instrText xml:space="preserve"> PAGEREF _Toc230524537 \h </w:instrText>
                        </w:r>
                        <w:r w:rsidR="00E95616">
                          <w:rPr>
                            <w:noProof/>
                            <w:webHidden/>
                          </w:rPr>
                        </w:r>
                        <w:r w:rsidR="00E95616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E95616">
                          <w:rPr>
                            <w:noProof/>
                            <w:webHidden/>
                          </w:rPr>
                          <w:t>1</w:t>
                        </w:r>
                        <w:r w:rsidR="00E95616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169CC07" w14:textId="37B949B3" w:rsidR="00E95616" w:rsidRDefault="00E9561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0524538" w:history="1">
                        <w:r w:rsidRPr="002A7867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_Toc230524538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2C518DD" w14:textId="5B2929BB" w:rsidR="00E95616" w:rsidRDefault="00E9561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0524539" w:history="1">
                        <w:r w:rsidRPr="002A7867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_Toc230524539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E57948D" w14:textId="171598B8" w:rsidR="00E95616" w:rsidRDefault="00E9561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0524540" w:history="1">
                        <w:r w:rsidRPr="002A7867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_Toc230524540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0EABCE4" w14:textId="6BB28850" w:rsidR="00E95616" w:rsidRDefault="00E9561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0524541" w:history="1">
                        <w:r w:rsidRPr="002A7867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_Toc230524541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85D553D" w14:textId="7C792874" w:rsidR="00E95616" w:rsidRDefault="00E9561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0524542" w:history="1">
                        <w:r w:rsidRPr="002A7867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_Toc230524542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F9BD9E8" w14:textId="7A754506" w:rsidR="00E95616" w:rsidRDefault="00E9561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0524543" w:history="1">
                        <w:r w:rsidRPr="002A7867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_Toc230524543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9035D77" w14:textId="3413DF24" w:rsidR="00E95616" w:rsidRDefault="00E9561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0524544" w:history="1">
                        <w:r w:rsidRPr="002A7867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_Toc230524544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125834F" w14:textId="1402BFE9" w:rsidR="00E95616" w:rsidRDefault="00E9561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0524545" w:history="1">
                        <w:r w:rsidRPr="002A7867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_Toc230524545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72B48D0" w14:textId="4DBA3461" w:rsidR="00E95616" w:rsidRDefault="00E9561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0524546" w:history="1">
                        <w:r w:rsidRPr="002A7867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_Toc230524546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295289B" w14:textId="4F03EAAE" w:rsidR="00E95616" w:rsidRDefault="00E9561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0524547" w:history="1">
                        <w:r w:rsidRPr="002A7867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_Toc230524547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F43A25D" w14:textId="448E87E0" w:rsidR="00E95616" w:rsidRDefault="00E9561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0524548" w:history="1">
                        <w:r w:rsidRPr="002A7867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_Toc230524548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0B8C4BF" w14:textId="25F6A730" w:rsidR="00E95616" w:rsidRDefault="00E9561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0524549" w:history="1">
                        <w:r w:rsidRPr="002A7867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_Toc230524549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B6089B6" w14:textId="69C22CCF" w:rsidR="00E95616" w:rsidRDefault="00E9561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0524550" w:history="1">
                        <w:r w:rsidRPr="002A7867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_Toc230524550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18FD90A" w14:textId="3B07F240" w:rsidR="00E95616" w:rsidRDefault="00E9561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0524551" w:history="1">
                        <w:r w:rsidRPr="002A7867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_Toc230524551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D13F1BD" w14:textId="6686513D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2196FC28" w14:textId="77777777" w:rsidR="00F448BC" w:rsidRDefault="00F448BC" w:rsidP="00A5373F"/>
        </w:tc>
      </w:tr>
      <w:tr w:rsidR="00F448BC" w14:paraId="69219D67" w14:textId="77777777" w:rsidTr="00BE081A">
        <w:trPr>
          <w:cantSplit/>
          <w:trHeight w:val="3924"/>
        </w:trPr>
        <w:tc>
          <w:tcPr>
            <w:tcW w:w="6285" w:type="dxa"/>
          </w:tcPr>
          <w:p w14:paraId="1764F027" w14:textId="041D231B" w:rsidR="00C27B5D" w:rsidRDefault="00E95616" w:rsidP="00C27B5D">
            <w:pPr>
              <w:pStyle w:val="Heading1"/>
            </w:pPr>
            <w:bookmarkStart w:id="0" w:name="_Toc230524537"/>
            <w:r>
              <w:t>Description</w:t>
            </w:r>
            <w:bookmarkEnd w:id="0"/>
          </w:p>
          <w:p w14:paraId="165DD246" w14:textId="456FD503" w:rsidR="00F448BC" w:rsidRPr="00E65D6E" w:rsidRDefault="00E95616" w:rsidP="00FF408C">
            <w:r>
              <w:t>No Data</w:t>
            </w:r>
          </w:p>
        </w:tc>
        <w:tc>
          <w:tcPr>
            <w:tcW w:w="4713" w:type="dxa"/>
            <w:vMerge/>
          </w:tcPr>
          <w:p w14:paraId="2858938F" w14:textId="77777777" w:rsidR="00F448BC" w:rsidRPr="00A33AA4" w:rsidRDefault="00F448BC" w:rsidP="00840CC7">
            <w:pPr>
              <w:pStyle w:val="TOC3"/>
            </w:pPr>
          </w:p>
        </w:tc>
      </w:tr>
    </w:tbl>
    <w:p w14:paraId="49A06B0F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78DC4850" w14:textId="77777777" w:rsidTr="00DD03CF">
        <w:tc>
          <w:tcPr>
            <w:tcW w:w="11016" w:type="dxa"/>
          </w:tcPr>
          <w:p w14:paraId="2A37F4D8" w14:textId="6A000240" w:rsidR="00343025" w:rsidRDefault="00E95616" w:rsidP="00343025">
            <w:pPr>
              <w:pStyle w:val="Heading1"/>
            </w:pPr>
            <w:bookmarkStart w:id="1" w:name="_Toc230524538"/>
            <w:bookmarkStart w:id="2" w:name="_Toc243733140"/>
            <w:bookmarkStart w:id="3" w:name="_Toc245020107"/>
            <w:bookmarkStart w:id="4" w:name="_Toc245020139"/>
            <w:r>
              <w:lastRenderedPageBreak/>
              <w:t>Assumptions</w:t>
            </w:r>
            <w:bookmarkEnd w:id="1"/>
          </w:p>
          <w:p w14:paraId="311E7787" w14:textId="6B92E3E0" w:rsidR="00A96F2C" w:rsidRDefault="00A96F2C" w:rsidP="00A96F2C"/>
        </w:tc>
      </w:tr>
    </w:tbl>
    <w:p w14:paraId="35CF0FD6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15F2A536" w14:textId="77777777" w:rsidTr="00ED5A01">
        <w:tc>
          <w:tcPr>
            <w:tcW w:w="11016" w:type="dxa"/>
          </w:tcPr>
          <w:p w14:paraId="639F586F" w14:textId="2504121E" w:rsidR="00FF408C" w:rsidRDefault="00E95616" w:rsidP="00FF408C">
            <w:pPr>
              <w:pStyle w:val="Heading1"/>
            </w:pPr>
            <w:bookmarkStart w:id="5" w:name="_Toc230524539"/>
            <w:r>
              <w:t>Model Information</w:t>
            </w:r>
            <w:bookmarkEnd w:id="5"/>
          </w:p>
          <w:p w14:paraId="73109667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594C1855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2C8BCBF6" w14:textId="77777777" w:rsidTr="00077EA0">
                    <w:tc>
                      <w:tcPr>
                        <w:tcW w:w="8640" w:type="dxa"/>
                      </w:tcPr>
                      <w:p w14:paraId="5E66E5D4" w14:textId="500CB7E0" w:rsidR="00077EA0" w:rsidRDefault="00E95616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12F6F9D9" wp14:editId="5F16172F">
                              <wp:extent cx="5349240" cy="2752090"/>
                              <wp:effectExtent l="0" t="0" r="3810" b="0"/>
                              <wp:docPr id="1269067030" name="Picture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69067030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27520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0A1C5CF6" w14:textId="4EC2240B" w:rsidR="00C16188" w:rsidRDefault="00E95616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TASK 2 BEAM I</w:t>
                  </w:r>
                </w:p>
                <w:p w14:paraId="7D26EC81" w14:textId="533B5B00" w:rsidR="00C16188" w:rsidRDefault="00E95616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74849F9D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74E5E4D" w14:textId="69F69955" w:rsidR="00C16188" w:rsidRPr="0044448A" w:rsidRDefault="00E95616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5C2EA88B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EEC3C9A" w14:textId="2C3BF620" w:rsidR="00C16188" w:rsidRDefault="00E95616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7DDAF71" w14:textId="1498CD5E" w:rsidR="00C16188" w:rsidRDefault="00E9561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EA0778A" w14:textId="5E664A82" w:rsidR="00C16188" w:rsidRDefault="00E9561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D16BBC8" w14:textId="1D38A383" w:rsidR="00C16188" w:rsidRDefault="00E9561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14:paraId="4A982A37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504C1E1" w14:textId="54C2CBB6" w:rsidR="00C16188" w:rsidRDefault="00E95616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Boss-Extrude1</w:t>
                  </w:r>
                </w:p>
                <w:p w14:paraId="228E7F00" w14:textId="1F48EA77" w:rsidR="004B3022" w:rsidRPr="0044448A" w:rsidRDefault="00E95616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B578B4E" wp14:editId="0E333F75">
                        <wp:extent cx="1562735" cy="803910"/>
                        <wp:effectExtent l="0" t="0" r="0" b="0"/>
                        <wp:docPr id="537666874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37666874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039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FAAE78F" w14:textId="428AA802" w:rsidR="00C16188" w:rsidRPr="0044448A" w:rsidRDefault="00E9561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F57730D" w14:textId="77777777" w:rsidR="00E95616" w:rsidRDefault="00E9561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Mass:22.9603 kg</w:t>
                  </w:r>
                </w:p>
                <w:p w14:paraId="14DA4C5B" w14:textId="77777777" w:rsidR="00E95616" w:rsidRDefault="00E9561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Volume:0.00850382 m^3</w:t>
                  </w:r>
                </w:p>
                <w:p w14:paraId="1D901A0F" w14:textId="77777777" w:rsidR="00E95616" w:rsidRDefault="00E9561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2A67412A" w14:textId="77777777" w:rsidR="00E95616" w:rsidRDefault="00E9561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Weight:225.011 N</w:t>
                  </w:r>
                </w:p>
                <w:p w14:paraId="6A823A81" w14:textId="3C447C74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62E390D" w14:textId="77777777" w:rsidR="00E95616" w:rsidRDefault="00E9561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C:\Users\affan\OneDrive\Desktop\TASK 2 BEAM I.SLDPRT</w:t>
                  </w:r>
                </w:p>
                <w:p w14:paraId="210B53BC" w14:textId="764F8109" w:rsidR="00C16188" w:rsidRPr="0044448A" w:rsidRDefault="00E9561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24 14:01:38 2026</w:t>
                  </w:r>
                </w:p>
              </w:tc>
            </w:tr>
          </w:tbl>
          <w:p w14:paraId="04D5B7A3" w14:textId="358FF1DD" w:rsidR="00FF408C" w:rsidRDefault="00FF408C" w:rsidP="00A96F2C"/>
        </w:tc>
      </w:tr>
    </w:tbl>
    <w:p w14:paraId="18B8B68D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5E294F" w14:paraId="4174CF4E" w14:textId="77777777" w:rsidTr="005E294F">
        <w:tc>
          <w:tcPr>
            <w:tcW w:w="11016" w:type="dxa"/>
          </w:tcPr>
          <w:p w14:paraId="013FFFF7" w14:textId="707D232C" w:rsidR="00B35001" w:rsidRPr="00B35001" w:rsidRDefault="00E95616" w:rsidP="00B35001">
            <w:pPr>
              <w:pStyle w:val="Heading1"/>
            </w:pPr>
            <w:bookmarkStart w:id="6" w:name="_Toc230524540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43"/>
              <w:gridCol w:w="5295"/>
            </w:tblGrid>
            <w:tr w:rsidR="00B35001" w14:paraId="0755507E" w14:textId="77777777" w:rsidTr="00E956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4B57D0" w14:textId="2A69C6BD" w:rsidR="00B35001" w:rsidRDefault="00E95616" w:rsidP="005E294F">
                  <w:r>
                    <w:t>Study name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747910" w14:textId="3361977A" w:rsidR="00B35001" w:rsidRDefault="00E9561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Static 1</w:t>
                  </w:r>
                </w:p>
              </w:tc>
            </w:tr>
            <w:tr w:rsidR="00E95616" w14:paraId="4DF4D86A" w14:textId="77777777" w:rsidTr="00E9561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36AF312" w14:textId="451F280F" w:rsidR="00E95616" w:rsidRDefault="00E95616" w:rsidP="005E294F">
                  <w:r>
                    <w:t>Analysis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FBC657" w14:textId="5750A136" w:rsidR="00E95616" w:rsidRDefault="00E9561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E95616" w14:paraId="0B595BC2" w14:textId="77777777" w:rsidTr="00E956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73E1D7" w14:textId="7E21E80E" w:rsidR="00E95616" w:rsidRDefault="00E95616" w:rsidP="005E294F">
                  <w:r>
                    <w:t>Mesh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ABEABF" w14:textId="75D06555" w:rsidR="00E95616" w:rsidRDefault="00E9561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E95616" w14:paraId="3083A309" w14:textId="77777777" w:rsidTr="00E9561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7A126C2" w14:textId="45124B17" w:rsidR="00E95616" w:rsidRDefault="00E95616" w:rsidP="005E294F">
                  <w:r>
                    <w:t xml:space="preserve">Thermal Effect: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58AA22" w14:textId="69D77B62" w:rsidR="00E95616" w:rsidRDefault="00E9561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E95616" w14:paraId="45D37C0A" w14:textId="77777777" w:rsidTr="00E956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671E8CB" w14:textId="5D4A57FC" w:rsidR="00E95616" w:rsidRDefault="00E95616" w:rsidP="005E294F">
                  <w:r>
                    <w:t>Thermal option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AFC8DA9" w14:textId="081E3BE9" w:rsidR="00E95616" w:rsidRDefault="00E9561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E95616" w14:paraId="53CF2542" w14:textId="77777777" w:rsidTr="00E9561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36D6710" w14:textId="4CD5412C" w:rsidR="00E95616" w:rsidRDefault="00E95616" w:rsidP="005E294F">
                  <w:r>
                    <w:t>Zero strain temperature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17B6DE" w14:textId="2C3219EA" w:rsidR="00E95616" w:rsidRDefault="00E9561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E95616" w14:paraId="0C1F5080" w14:textId="77777777" w:rsidTr="00E956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C3BBBB" w14:textId="286001B6" w:rsidR="00E95616" w:rsidRDefault="00E95616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A05D092" w14:textId="062E7A56" w:rsidR="00E95616" w:rsidRDefault="00E9561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95616" w14:paraId="77B749F7" w14:textId="77777777" w:rsidTr="00E9561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D351D4A" w14:textId="4D9D70A8" w:rsidR="00E95616" w:rsidRDefault="00E95616" w:rsidP="005E294F">
                  <w:r>
                    <w:t>Solver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9B173E2" w14:textId="2BF7B479" w:rsidR="00E95616" w:rsidRDefault="00E9561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E95616" w14:paraId="59C5A885" w14:textId="77777777" w:rsidTr="00E956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24FF77" w14:textId="0EDEEEF4" w:rsidR="00E95616" w:rsidRDefault="00E95616" w:rsidP="005E294F">
                  <w:proofErr w:type="spellStart"/>
                  <w:r>
                    <w:t>Inplane</w:t>
                  </w:r>
                  <w:proofErr w:type="spellEnd"/>
                  <w:r>
                    <w:t xml:space="preserve"> Effect: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6967F4" w14:textId="1981CB0E" w:rsidR="00E95616" w:rsidRDefault="00E9561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95616" w14:paraId="47D41B60" w14:textId="77777777" w:rsidTr="00E9561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7361C02" w14:textId="2F2B0BDD" w:rsidR="00E95616" w:rsidRDefault="00E95616" w:rsidP="005E294F">
                  <w:r>
                    <w:t xml:space="preserve">Soft Spring: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DD74BC" w14:textId="2172FCE5" w:rsidR="00E95616" w:rsidRDefault="00E9561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95616" w14:paraId="20C85D6E" w14:textId="77777777" w:rsidTr="00E956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D12ED6" w14:textId="41B4F644" w:rsidR="00E95616" w:rsidRDefault="00E95616" w:rsidP="005E294F">
                  <w:r>
                    <w:t xml:space="preserve">Inertial Relief: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2FEB73D" w14:textId="5658561C" w:rsidR="00E95616" w:rsidRDefault="00E9561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95616" w14:paraId="013086B5" w14:textId="77777777" w:rsidTr="00E9561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CFCC70" w14:textId="3DAC87D3" w:rsidR="00E95616" w:rsidRDefault="00E95616" w:rsidP="005E294F">
                  <w:r>
                    <w:t>Incompatible bonding options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0E2A068" w14:textId="1EE37ABA" w:rsidR="00E95616" w:rsidRDefault="00E9561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E95616" w14:paraId="47955C0E" w14:textId="77777777" w:rsidTr="00E956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E67DE9B" w14:textId="47F96A2A" w:rsidR="00E95616" w:rsidRDefault="00E95616" w:rsidP="005E294F">
                  <w:r>
                    <w:t>Contact penalty stiffness scale factor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D3DB6A" w14:textId="466AA85F" w:rsidR="00E95616" w:rsidRDefault="00E9561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</w:tr>
            <w:tr w:rsidR="00E95616" w14:paraId="1B977490" w14:textId="77777777" w:rsidTr="00E9561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67A5A8A" w14:textId="1C5F6C51" w:rsidR="00E95616" w:rsidRDefault="00E95616" w:rsidP="005E294F">
                  <w:r>
                    <w:t>Large displacement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EF01662" w14:textId="13CB1527" w:rsidR="00E95616" w:rsidRDefault="00E9561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95616" w14:paraId="3C8259F2" w14:textId="77777777" w:rsidTr="00E956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B3F7845" w14:textId="6FC165A3" w:rsidR="00E95616" w:rsidRDefault="00E95616" w:rsidP="005E294F">
                  <w:r>
                    <w:t>Compute free body forces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F5CB3B" w14:textId="69651E6A" w:rsidR="00E95616" w:rsidRDefault="00E9561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E95616" w14:paraId="10AA896F" w14:textId="77777777" w:rsidTr="00E9561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61D594" w14:textId="79673399" w:rsidR="00E95616" w:rsidRDefault="00E95616" w:rsidP="005E294F">
                  <w:r>
                    <w:t>Friction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4B8141" w14:textId="07337157" w:rsidR="00E95616" w:rsidRDefault="00E9561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95616" w14:paraId="3FA180C2" w14:textId="77777777" w:rsidTr="00E956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A68C17" w14:textId="31D57BAD" w:rsidR="00E95616" w:rsidRDefault="00E95616" w:rsidP="005E294F">
                  <w:proofErr w:type="gramStart"/>
                  <w:r>
                    <w:t>Use</w:t>
                  </w:r>
                  <w:proofErr w:type="gramEnd"/>
                  <w:r>
                    <w:t xml:space="preserve"> Adaptive Method: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D592306" w14:textId="65F67695" w:rsidR="00E95616" w:rsidRDefault="00E9561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95616" w14:paraId="535F4BD2" w14:textId="77777777" w:rsidTr="00E9561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792CA78" w14:textId="09EC884A" w:rsidR="00E95616" w:rsidRDefault="00E95616" w:rsidP="005E294F">
                  <w:r>
                    <w:t>Result folder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56E4BD0" w14:textId="52353FEB" w:rsidR="00E95616" w:rsidRDefault="00E9561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SOLIDWORKS document (C:\Users\</w:t>
                  </w:r>
                  <w:proofErr w:type="spellStart"/>
                  <w:r>
                    <w:t>affan</w:t>
                  </w:r>
                  <w:proofErr w:type="spellEnd"/>
                  <w:r>
                    <w:t>\OneDrive\Desktop)</w:t>
                  </w:r>
                </w:p>
              </w:tc>
            </w:tr>
          </w:tbl>
          <w:p w14:paraId="1C353D13" w14:textId="0239463E" w:rsidR="005E294F" w:rsidRDefault="005E294F" w:rsidP="00A96F2C"/>
        </w:tc>
      </w:tr>
      <w:bookmarkEnd w:id="2"/>
      <w:bookmarkEnd w:id="3"/>
      <w:bookmarkEnd w:id="4"/>
    </w:tbl>
    <w:p w14:paraId="3941AF2A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F33129" w14:paraId="21026C84" w14:textId="77777777" w:rsidTr="00E80CD9">
        <w:tc>
          <w:tcPr>
            <w:tcW w:w="11016" w:type="dxa"/>
          </w:tcPr>
          <w:p w14:paraId="27E9B135" w14:textId="75C0608E" w:rsidR="00F33129" w:rsidRPr="00B35001" w:rsidRDefault="00E95616" w:rsidP="000A7C6B">
            <w:pPr>
              <w:pStyle w:val="Heading1"/>
            </w:pPr>
            <w:bookmarkStart w:id="7" w:name="_Toc230524541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57"/>
              <w:gridCol w:w="5281"/>
            </w:tblGrid>
            <w:tr w:rsidR="00F33129" w14:paraId="6EBF896E" w14:textId="77777777" w:rsidTr="00E956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3FF4A7" w14:textId="23E41272" w:rsidR="00F33129" w:rsidRDefault="00E95616" w:rsidP="000A7C6B">
                  <w:r>
                    <w:t>Unit system: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F997F8F" w14:textId="6079AA90" w:rsidR="00F33129" w:rsidRDefault="00E9561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E95616" w14:paraId="4D73107B" w14:textId="77777777" w:rsidTr="00E9561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984253" w14:textId="524C2D34" w:rsidR="00E95616" w:rsidRDefault="00E95616" w:rsidP="000A7C6B">
                  <w:r>
                    <w:t>Length/Displacement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D35365C" w14:textId="4F6EFAA8" w:rsidR="00E95616" w:rsidRDefault="00E95616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E95616" w14:paraId="412E57E8" w14:textId="77777777" w:rsidTr="00E956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77A6FF0" w14:textId="29EF42F0" w:rsidR="00E95616" w:rsidRDefault="00E95616" w:rsidP="000A7C6B">
                  <w:r>
                    <w:t>Temperature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253350" w14:textId="5AE7BAFE" w:rsidR="00E95616" w:rsidRDefault="00E9561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E95616" w14:paraId="7F522081" w14:textId="77777777" w:rsidTr="00E9561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C4B9F59" w14:textId="0CB5EAE1" w:rsidR="00E95616" w:rsidRDefault="00E95616" w:rsidP="000A7C6B">
                  <w:r>
                    <w:t>Angular velocity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C2CD773" w14:textId="3A007083" w:rsidR="00E95616" w:rsidRDefault="00E95616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E95616" w14:paraId="03EAF4E3" w14:textId="77777777" w:rsidTr="00E956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6F51E98" w14:textId="67C14948" w:rsidR="00E95616" w:rsidRDefault="00E95616" w:rsidP="000A7C6B">
                  <w:r>
                    <w:t>Pressure/Stress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A39DD6" w14:textId="7D253E6C" w:rsidR="00E95616" w:rsidRDefault="00E9561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04F75EF4" w14:textId="3D5CDA93" w:rsidR="00F33129" w:rsidRDefault="00F33129" w:rsidP="000A7C6B"/>
        </w:tc>
      </w:tr>
    </w:tbl>
    <w:p w14:paraId="7509CE6E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5ABE1832" w14:textId="77777777" w:rsidTr="005273D5">
        <w:trPr>
          <w:trHeight w:val="4158"/>
        </w:trPr>
        <w:tc>
          <w:tcPr>
            <w:tcW w:w="11136" w:type="dxa"/>
          </w:tcPr>
          <w:p w14:paraId="144140EF" w14:textId="016EEC53" w:rsidR="00E80CD9" w:rsidRPr="00AC3438" w:rsidRDefault="00E95616" w:rsidP="000A7C6B">
            <w:pPr>
              <w:pStyle w:val="Heading1"/>
            </w:pPr>
            <w:bookmarkStart w:id="8" w:name="_Toc230524542"/>
            <w:bookmarkStart w:id="9" w:name="_Toc243733144"/>
            <w:bookmarkStart w:id="10" w:name="_Toc245020112"/>
            <w:bookmarkStart w:id="11" w:name="_Toc245020144"/>
            <w:r>
              <w:lastRenderedPageBreak/>
              <w:t>Material Properties</w:t>
            </w:r>
            <w:bookmarkEnd w:id="8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4AC21A53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664C4C0" w14:textId="47A66B55" w:rsidR="00E80CD9" w:rsidRPr="003E6C57" w:rsidRDefault="00E95616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2DCCEDF" w14:textId="34176D58" w:rsidR="00E80CD9" w:rsidRPr="003E6C57" w:rsidRDefault="00E95616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BF901AC" w14:textId="51906204" w:rsidR="00E80CD9" w:rsidRPr="003E6C57" w:rsidRDefault="00E95616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5B302B07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1378AFDB" w14:textId="74574AC5" w:rsidR="00E80CD9" w:rsidRPr="00577134" w:rsidRDefault="00E95616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53DC5EA0" wp14:editId="78F29B0D">
                        <wp:extent cx="1904365" cy="979805"/>
                        <wp:effectExtent l="0" t="0" r="635" b="0"/>
                        <wp:docPr id="1659959244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59959244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9798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4E7696B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7FF25E6" w14:textId="7684EA9E" w:rsidR="00E80CD9" w:rsidRPr="00BE6656" w:rsidRDefault="00E95616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25DAB04" w14:textId="2EC6B2BF" w:rsidR="00E80CD9" w:rsidRPr="00BE6656" w:rsidRDefault="00E9561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1060 Alloy</w:t>
                        </w:r>
                      </w:p>
                    </w:tc>
                  </w:tr>
                  <w:tr w:rsidR="00E95616" w:rsidRPr="00577134" w14:paraId="2BB5184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076A49B" w14:textId="5D71EDA8" w:rsidR="00E95616" w:rsidRDefault="00E9561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2957BA4" w14:textId="76B71BE5" w:rsidR="00E95616" w:rsidRDefault="00E9561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E95616" w:rsidRPr="00577134" w14:paraId="0EFEB09E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2AA5814" w14:textId="5BCA6434" w:rsidR="00E95616" w:rsidRDefault="00E9561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C01E018" w14:textId="7E7311AD" w:rsidR="00E95616" w:rsidRDefault="00E9561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E95616" w:rsidRPr="00577134" w14:paraId="16E0E62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12662A5" w14:textId="4CEB0D4F" w:rsidR="00E95616" w:rsidRDefault="00E9561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8A32C22" w14:textId="706A7C0B" w:rsidR="00E95616" w:rsidRDefault="00E9561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2.75742e+07 N/m^2</w:t>
                        </w:r>
                      </w:p>
                    </w:tc>
                  </w:tr>
                  <w:tr w:rsidR="00E95616" w:rsidRPr="00577134" w14:paraId="3923DFD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E175D40" w14:textId="304FB465" w:rsidR="00E95616" w:rsidRDefault="00E9561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1613464" w14:textId="7CC84661" w:rsidR="00E95616" w:rsidRDefault="00E9561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6.89356e+07 N/m^2</w:t>
                        </w:r>
                      </w:p>
                    </w:tc>
                  </w:tr>
                  <w:tr w:rsidR="00E95616" w:rsidRPr="00577134" w14:paraId="7E144CC3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292E75D" w14:textId="6BD1D6FD" w:rsidR="00E95616" w:rsidRDefault="00E9561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8C2A3D8" w14:textId="6C319561" w:rsidR="00E95616" w:rsidRDefault="00E9561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6.9e+10 N/m^2</w:t>
                        </w:r>
                      </w:p>
                    </w:tc>
                  </w:tr>
                  <w:tr w:rsidR="00E95616" w:rsidRPr="00577134" w14:paraId="758FB4D0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026233C" w14:textId="251876BE" w:rsidR="00E95616" w:rsidRDefault="00E9561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222A138" w14:textId="36900F25" w:rsidR="00E95616" w:rsidRDefault="00E9561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0.33  </w:t>
                        </w:r>
                      </w:p>
                    </w:tc>
                  </w:tr>
                  <w:tr w:rsidR="00E95616" w:rsidRPr="00577134" w14:paraId="542FE1B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32CDCAB" w14:textId="4BF29852" w:rsidR="00E95616" w:rsidRDefault="00E9561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B1A8A13" w14:textId="34CA6B24" w:rsidR="00E95616" w:rsidRDefault="00E9561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2,700 kg/m^3</w:t>
                        </w:r>
                      </w:p>
                    </w:tc>
                  </w:tr>
                  <w:tr w:rsidR="00E95616" w:rsidRPr="00577134" w14:paraId="0B1B1EB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21EA7B8" w14:textId="2A752AF1" w:rsidR="00E95616" w:rsidRDefault="00E9561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D150985" w14:textId="6BFD33B1" w:rsidR="00E95616" w:rsidRDefault="00E9561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2.7e+10 N/m^2</w:t>
                        </w:r>
                      </w:p>
                    </w:tc>
                  </w:tr>
                  <w:tr w:rsidR="00E95616" w:rsidRPr="00577134" w14:paraId="296AB3FE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9BF6AF6" w14:textId="7D87D636" w:rsidR="00E95616" w:rsidRDefault="00E9561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F7728F2" w14:textId="5F31C5A2" w:rsidR="00E95616" w:rsidRDefault="00E9561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2.4e-05 /Kelvin</w:t>
                        </w:r>
                      </w:p>
                    </w:tc>
                  </w:tr>
                </w:tbl>
                <w:p w14:paraId="3680B14A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021E3050" w14:textId="7519003E" w:rsidR="00E80CD9" w:rsidRPr="00577134" w:rsidRDefault="00E9561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1(Boss-Extrude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TASK 2 BEAM I)</w:t>
                  </w:r>
                </w:p>
              </w:tc>
            </w:tr>
            <w:tr w:rsidR="00E80CD9" w:rsidRPr="000841BF" w14:paraId="5E348CA4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44E69D7D" w14:textId="2E9C63DE" w:rsidR="00E80CD9" w:rsidRPr="000841BF" w:rsidRDefault="00E95616" w:rsidP="00E95616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 xml:space="preserve">Curve </w:t>
                  </w:r>
                  <w:proofErr w:type="spellStart"/>
                  <w:proofErr w:type="gramStart"/>
                  <w:r>
                    <w:rPr>
                      <w:rStyle w:val="Strong"/>
                      <w:sz w:val="20"/>
                      <w:szCs w:val="20"/>
                    </w:rPr>
                    <w:t>Data:N</w:t>
                  </w:r>
                  <w:proofErr w:type="spellEnd"/>
                  <w:proofErr w:type="gramEnd"/>
                  <w:r>
                    <w:rPr>
                      <w:rStyle w:val="Strong"/>
                      <w:sz w:val="20"/>
                      <w:szCs w:val="20"/>
                    </w:rPr>
                    <w:t>/A</w:t>
                  </w:r>
                </w:p>
              </w:tc>
            </w:tr>
          </w:tbl>
          <w:p w14:paraId="11EA0B3F" w14:textId="601C0D74" w:rsidR="00E80CD9" w:rsidRDefault="00E80CD9" w:rsidP="000A7C6B"/>
        </w:tc>
      </w:tr>
      <w:bookmarkEnd w:id="9"/>
      <w:bookmarkEnd w:id="10"/>
      <w:bookmarkEnd w:id="11"/>
    </w:tbl>
    <w:p w14:paraId="49B32BBA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1EE89E67" w14:textId="77777777" w:rsidTr="00452CBC">
        <w:tc>
          <w:tcPr>
            <w:tcW w:w="11016" w:type="dxa"/>
          </w:tcPr>
          <w:p w14:paraId="79A1582E" w14:textId="5457C746" w:rsidR="005273D5" w:rsidRPr="00AF1A58" w:rsidRDefault="00E95616" w:rsidP="000A7C6B">
            <w:pPr>
              <w:pStyle w:val="Heading1"/>
              <w:rPr>
                <w:b w:val="0"/>
                <w:bCs w:val="0"/>
              </w:rPr>
            </w:pPr>
            <w:bookmarkStart w:id="12" w:name="_Toc230524543"/>
            <w:r>
              <w:rPr>
                <w:rStyle w:val="Strong"/>
              </w:rPr>
              <w:lastRenderedPageBreak/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E95616" w14:paraId="5F1F71B2" w14:textId="77777777" w:rsidTr="00B715C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3DC0E634" w14:textId="041A3701" w:rsidR="00E95616" w:rsidRPr="004E282D" w:rsidRDefault="00E95616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2C4C3EB8" w14:textId="72BCB398" w:rsidR="00E95616" w:rsidRPr="004E282D" w:rsidRDefault="00E95616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4BA39F34" w14:textId="38F3229F" w:rsidR="00E95616" w:rsidRPr="004E282D" w:rsidRDefault="00E95616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E95616" w14:paraId="0A9DC31E" w14:textId="77777777" w:rsidTr="00626F4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54599167" w14:textId="7D35DB59" w:rsidR="00E95616" w:rsidRPr="00AD5FBA" w:rsidRDefault="00E95616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0B2C1129" w14:textId="374D658A" w:rsidR="00E95616" w:rsidRPr="006208CB" w:rsidRDefault="00E95616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2F3D391F" wp14:editId="4B78EB95">
                        <wp:extent cx="1772285" cy="911860"/>
                        <wp:effectExtent l="0" t="0" r="0" b="2540"/>
                        <wp:docPr id="2099214838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99214838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911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2576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35"/>
                    <w:gridCol w:w="1374"/>
                  </w:tblGrid>
                  <w:tr w:rsidR="00E95616" w14:paraId="39C9B1EE" w14:textId="77777777" w:rsidTr="00E9561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065CB01" w14:textId="029E68E0" w:rsidR="00E95616" w:rsidRPr="00BE6656" w:rsidRDefault="00E95616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0C29C726" w14:textId="122A0AAE" w:rsidR="00E95616" w:rsidRPr="00154A1A" w:rsidRDefault="00E9561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E95616" w14:paraId="551DD69F" w14:textId="77777777" w:rsidTr="00E9561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E852E59" w14:textId="74BF854C" w:rsidR="00E95616" w:rsidRDefault="00E95616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64FF95A" w14:textId="7269B841" w:rsidR="00E95616" w:rsidRDefault="00E9561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7E5E8192" w14:textId="77777777" w:rsidR="00E95616" w:rsidRPr="004C6DEB" w:rsidRDefault="00E95616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0AF0C871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6152F9CA" w14:textId="7D2AFB19" w:rsidR="003F154A" w:rsidRPr="003F154A" w:rsidRDefault="00E95616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0290D2A6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7459472" w14:textId="34DA0994" w:rsidR="003F154A" w:rsidRDefault="00E95616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35CBFFD" w14:textId="57E331CF" w:rsidR="003F154A" w:rsidRDefault="00E95616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83E404D" w14:textId="49870338" w:rsidR="003F154A" w:rsidRDefault="00E95616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7359952" w14:textId="3BF8D79D" w:rsidR="003F154A" w:rsidRDefault="00E95616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5E47C657" w14:textId="10B8F4F8" w:rsidR="003F154A" w:rsidRDefault="00E95616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218D9050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8EDD205" w14:textId="1C5E103B" w:rsidR="003F154A" w:rsidRDefault="00E95616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69EC7A3" w14:textId="1B56776B" w:rsidR="003F154A" w:rsidRPr="00EF37BF" w:rsidRDefault="00E95616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-0.000371337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45D7D11" w14:textId="5D5A28B0" w:rsidR="003F154A" w:rsidRPr="00EF37BF" w:rsidRDefault="00E95616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179.998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193BD00" w14:textId="66E2A1B1" w:rsidR="003F154A" w:rsidRDefault="00E95616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0.0001297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BC64D3B" w14:textId="6689A438" w:rsidR="003F154A" w:rsidRPr="00EF37BF" w:rsidRDefault="00E95616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179.998</w:t>
                        </w:r>
                      </w:p>
                    </w:tc>
                  </w:tr>
                  <w:tr w:rsidR="00935682" w14:paraId="0B60FB98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EE6196A" w14:textId="5FA16AF1" w:rsidR="00935682" w:rsidRDefault="00E95616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 xml:space="preserve">Reaction </w:t>
                        </w:r>
                        <w:proofErr w:type="gramStart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Moment(</w:t>
                        </w:r>
                        <w:proofErr w:type="spellStart"/>
                        <w:proofErr w:type="gramEnd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N.m</w:t>
                        </w:r>
                        <w:proofErr w:type="spellEnd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C69D4DE" w14:textId="5F30158B" w:rsidR="00935682" w:rsidRDefault="00E95616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3182EED" w14:textId="66D7DA0D" w:rsidR="00935682" w:rsidRDefault="00E95616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1CD11B0" w14:textId="1F61FE30" w:rsidR="00935682" w:rsidRDefault="00E95616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32C73BC" w14:textId="496DD328" w:rsidR="00935682" w:rsidRDefault="00E95616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22A0B948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52463CE4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E95616" w14:paraId="0B7EF0E8" w14:textId="77777777" w:rsidTr="00870E8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6B9AC640" w14:textId="0F0A9898" w:rsidR="00E95616" w:rsidRPr="004E282D" w:rsidRDefault="00E95616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2BB473C5" w14:textId="451D636C" w:rsidR="00E95616" w:rsidRPr="004E282D" w:rsidRDefault="00E95616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9BD3AA1" w14:textId="1691B0C9" w:rsidR="00E95616" w:rsidRPr="004E282D" w:rsidRDefault="00E95616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E95616" w14:paraId="2898073F" w14:textId="77777777" w:rsidTr="00E078A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1FECB386" w14:textId="6D020A3C" w:rsidR="00E95616" w:rsidRPr="00F42DD1" w:rsidRDefault="00E95616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56AFDAD8" w14:textId="6CFC528F" w:rsidR="00E95616" w:rsidRPr="006208CB" w:rsidRDefault="00E95616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26F8208D" wp14:editId="7D3A9527">
                        <wp:extent cx="1907540" cy="981710"/>
                        <wp:effectExtent l="0" t="0" r="0" b="8890"/>
                        <wp:docPr id="1158728169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58728169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9817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E95616" w14:paraId="31FBE3A3" w14:textId="77777777" w:rsidTr="00E9561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3E23A81" w14:textId="756AC366" w:rsidR="00E95616" w:rsidRPr="00BE6656" w:rsidRDefault="00E95616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8EB3277" w14:textId="1BD70AD4" w:rsidR="00E95616" w:rsidRPr="00B77EA3" w:rsidRDefault="00E9561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E95616" w14:paraId="7273623B" w14:textId="77777777" w:rsidTr="00E9561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FFF3CC9" w14:textId="4F8C656C" w:rsidR="00E95616" w:rsidRDefault="00E95616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DCBE740" w14:textId="581BC0F7" w:rsidR="00E95616" w:rsidRDefault="00E9561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E95616" w14:paraId="1C5737FD" w14:textId="77777777" w:rsidTr="00E9561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92C88A1" w14:textId="590BB24F" w:rsidR="00E95616" w:rsidRDefault="00E95616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C824329" w14:textId="30C472E4" w:rsidR="00E95616" w:rsidRDefault="00E9561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180 N</w:t>
                        </w:r>
                      </w:p>
                    </w:tc>
                  </w:tr>
                </w:tbl>
                <w:p w14:paraId="6025E390" w14:textId="77777777" w:rsidR="00E95616" w:rsidRDefault="00E95616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47C9AC6D" w14:textId="785EA257" w:rsidR="005273D5" w:rsidRDefault="005273D5" w:rsidP="000A7C6B">
            <w:pPr>
              <w:rPr>
                <w:rStyle w:val="Strong"/>
              </w:rPr>
            </w:pPr>
          </w:p>
        </w:tc>
      </w:tr>
    </w:tbl>
    <w:p w14:paraId="5D118FDC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37507A9A" w14:textId="77777777" w:rsidTr="005B3D16">
        <w:tc>
          <w:tcPr>
            <w:tcW w:w="11016" w:type="dxa"/>
          </w:tcPr>
          <w:p w14:paraId="05C8DED7" w14:textId="7B3B07B9" w:rsidR="00132707" w:rsidRDefault="00132707" w:rsidP="000A7C6B">
            <w:pPr>
              <w:pStyle w:val="Heading1"/>
            </w:pPr>
            <w:r>
              <w:br w:type="page"/>
            </w:r>
            <w:bookmarkStart w:id="13" w:name="_Toc230524544"/>
            <w:r w:rsidR="00E95616">
              <w:t>Connector Definitions</w:t>
            </w:r>
            <w:bookmarkEnd w:id="13"/>
          </w:p>
          <w:p w14:paraId="37B1E4A2" w14:textId="22A43F9E" w:rsidR="00132707" w:rsidRDefault="00E95616" w:rsidP="000A7C6B">
            <w:r>
              <w:t>No Data</w:t>
            </w:r>
          </w:p>
          <w:p w14:paraId="3E9CE45B" w14:textId="6186EA06" w:rsidR="00EF37BF" w:rsidRPr="009C0A33" w:rsidRDefault="00EF37BF" w:rsidP="000A7C6B"/>
          <w:p w14:paraId="0A66ADDD" w14:textId="77777777" w:rsidR="000F2729" w:rsidRDefault="000F2729" w:rsidP="000A7C6B"/>
          <w:p w14:paraId="20289C14" w14:textId="0FCCE34A" w:rsidR="00E12C21" w:rsidRDefault="00E12C21" w:rsidP="000A7C6B"/>
          <w:p w14:paraId="0295A778" w14:textId="77777777" w:rsidR="00D72EE8" w:rsidRDefault="00D72EE8" w:rsidP="00D72EE8"/>
          <w:p w14:paraId="4246642F" w14:textId="42385211" w:rsidR="00D72EE8" w:rsidRPr="009C0A33" w:rsidRDefault="00D72EE8" w:rsidP="00D72EE8"/>
          <w:p w14:paraId="59C36041" w14:textId="4291F691" w:rsidR="00132707" w:rsidRDefault="00132707" w:rsidP="000A7C6B"/>
        </w:tc>
      </w:tr>
    </w:tbl>
    <w:p w14:paraId="257C2962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6924B849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74C5A5D" w14:textId="271A8392" w:rsidR="00104BD8" w:rsidRDefault="00E95616" w:rsidP="000A7C6B">
            <w:pPr>
              <w:pStyle w:val="Heading1"/>
            </w:pPr>
            <w:bookmarkStart w:id="14" w:name="_Toc230524545"/>
            <w:r>
              <w:lastRenderedPageBreak/>
              <w:t>Interaction Information</w:t>
            </w:r>
            <w:bookmarkEnd w:id="14"/>
          </w:p>
          <w:p w14:paraId="37335962" w14:textId="1F3295F8" w:rsidR="00104BD8" w:rsidRDefault="00E95616" w:rsidP="000A7C6B">
            <w:r>
              <w:t>No Data</w:t>
            </w:r>
          </w:p>
          <w:p w14:paraId="4304768B" w14:textId="0D3D3923" w:rsidR="00104BD8" w:rsidRDefault="00104BD8" w:rsidP="000A7C6B">
            <w:pPr>
              <w:rPr>
                <w:rStyle w:val="A3"/>
              </w:rPr>
            </w:pPr>
          </w:p>
          <w:p w14:paraId="1D448811" w14:textId="77777777" w:rsidR="00104BD8" w:rsidRDefault="00104BD8" w:rsidP="000A7C6B"/>
        </w:tc>
      </w:tr>
    </w:tbl>
    <w:p w14:paraId="40BEA6A1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788617BD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D0B4DB8" w14:textId="3B3882A0" w:rsidR="00A61A59" w:rsidRDefault="00E95616" w:rsidP="000A7C6B">
            <w:pPr>
              <w:pStyle w:val="Heading1"/>
            </w:pPr>
            <w:bookmarkStart w:id="15" w:name="_Toc230524546"/>
            <w:r>
              <w:lastRenderedPageBreak/>
              <w:t>Mesh information</w:t>
            </w:r>
            <w:bookmarkEnd w:id="15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429F9395" w14:textId="77777777" w:rsidTr="00E956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5B186E0" w14:textId="252E0F01" w:rsidR="00A9531D" w:rsidRDefault="00E95616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90231A" w14:textId="3EA32ABB" w:rsidR="00A9531D" w:rsidRDefault="00E9561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E95616" w14:paraId="682EF14B" w14:textId="77777777" w:rsidTr="00E9561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294D47" w14:textId="6BEBACB3" w:rsidR="00E95616" w:rsidRDefault="00E95616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D86671F" w14:textId="4B4D42CB" w:rsidR="00E95616" w:rsidRDefault="00E9561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E95616" w14:paraId="43891787" w14:textId="77777777" w:rsidTr="00E956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0147FD" w14:textId="7D585E58" w:rsidR="00E95616" w:rsidRDefault="00E95616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93363D0" w14:textId="42286109" w:rsidR="00E95616" w:rsidRDefault="00E9561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E95616" w14:paraId="7BCFF12B" w14:textId="77777777" w:rsidTr="00E9561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C6B7DD" w14:textId="736408F0" w:rsidR="00E95616" w:rsidRDefault="00E95616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885920" w14:textId="5FB7C503" w:rsidR="00E95616" w:rsidRDefault="00E9561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20.4146 mm</w:t>
                  </w:r>
                </w:p>
              </w:tc>
            </w:tr>
            <w:tr w:rsidR="00E95616" w14:paraId="36A00CE3" w14:textId="77777777" w:rsidTr="00E956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00EDB13" w14:textId="351B258D" w:rsidR="00E95616" w:rsidRDefault="00E95616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F719A8" w14:textId="6D7C57D4" w:rsidR="00E95616" w:rsidRDefault="00E9561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6.80479 mm</w:t>
                  </w:r>
                </w:p>
              </w:tc>
            </w:tr>
            <w:tr w:rsidR="00E95616" w14:paraId="3FED2F14" w14:textId="77777777" w:rsidTr="00E9561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4BB412B" w14:textId="0933EC1C" w:rsidR="00E95616" w:rsidRDefault="00E95616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EBFD222" w14:textId="27F5997B" w:rsidR="00E95616" w:rsidRDefault="00E9561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7EED8D9F" w14:textId="77777777" w:rsidR="00690657" w:rsidRDefault="00690657" w:rsidP="00690657"/>
          <w:p w14:paraId="7A5F0C70" w14:textId="4CB3CDC2" w:rsidR="00A9531D" w:rsidRPr="00690657" w:rsidRDefault="00E95616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28AB22E1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B6D124F" w14:textId="72E6F020" w:rsidR="007107BE" w:rsidRDefault="00E95616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26430A7" w14:textId="592B5E13" w:rsidR="007107BE" w:rsidRDefault="00E9561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92263</w:t>
                  </w:r>
                </w:p>
              </w:tc>
            </w:tr>
            <w:tr w:rsidR="00E95616" w14:paraId="1FC44F95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49859AE" w14:textId="492DBE80" w:rsidR="00E95616" w:rsidRDefault="00E95616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B55D2D" w14:textId="7AF21741" w:rsidR="00E95616" w:rsidRDefault="00E9561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56661</w:t>
                  </w:r>
                </w:p>
              </w:tc>
            </w:tr>
            <w:tr w:rsidR="00E95616" w14:paraId="72F2899D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64CA34D" w14:textId="5D96487D" w:rsidR="00E95616" w:rsidRDefault="00E95616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5218B88" w14:textId="6967D85F" w:rsidR="00E95616" w:rsidRDefault="00E9561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4.2382</w:t>
                  </w:r>
                </w:p>
              </w:tc>
            </w:tr>
            <w:tr w:rsidR="00E95616" w14:paraId="637BC562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6B75741" w14:textId="1E503B69" w:rsidR="00E95616" w:rsidRDefault="00E95616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29B1B87" w14:textId="0703F9D3" w:rsidR="00E95616" w:rsidRDefault="00E9561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99.7</w:t>
                  </w:r>
                </w:p>
              </w:tc>
            </w:tr>
            <w:tr w:rsidR="00E95616" w14:paraId="0B80B13F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D6F8650" w14:textId="631C6DD7" w:rsidR="00E95616" w:rsidRDefault="00E95616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806A73" w14:textId="54AEB489" w:rsidR="00E95616" w:rsidRDefault="00E9561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E95616" w14:paraId="5E376311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C1BC48" w14:textId="0DE06DA7" w:rsidR="00E95616" w:rsidRDefault="00E95616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160EB7F" w14:textId="75DB5769" w:rsidR="00E95616" w:rsidRDefault="00E9561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E95616" w14:paraId="02F4BA2C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EA7ED3" w14:textId="0196E70E" w:rsidR="00E95616" w:rsidRDefault="00E95616" w:rsidP="00C16188">
                  <w:r>
                    <w:t>Time to complete mesh(</w:t>
                  </w:r>
                  <w:proofErr w:type="spellStart"/>
                  <w:proofErr w:type="gramStart"/>
                  <w:r>
                    <w:t>hh;mm</w:t>
                  </w:r>
                  <w:proofErr w:type="gramEnd"/>
                  <w:r>
                    <w:t>;ss</w:t>
                  </w:r>
                  <w:proofErr w:type="spellEnd"/>
                  <w:r>
                    <w:t xml:space="preserve">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E1050B2" w14:textId="152AB8FE" w:rsidR="00E95616" w:rsidRDefault="00E9561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00:00:06</w:t>
                  </w:r>
                </w:p>
              </w:tc>
            </w:tr>
            <w:tr w:rsidR="00E95616" w14:paraId="14291DB9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F98CCF2" w14:textId="08660EB6" w:rsidR="00E95616" w:rsidRDefault="00E95616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FB20E1" w14:textId="77777777" w:rsidR="00E95616" w:rsidRDefault="00E9561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7E34FF1C" w14:textId="28E963BE" w:rsidR="002F5299" w:rsidRDefault="002F5299" w:rsidP="00690657">
            <w:pPr>
              <w:pStyle w:val="Heading2"/>
              <w:rPr>
                <w:sz w:val="24"/>
                <w:szCs w:val="24"/>
              </w:rPr>
            </w:pPr>
          </w:p>
          <w:p w14:paraId="220357CF" w14:textId="658A36C4" w:rsidR="00A61A59" w:rsidRPr="00690657" w:rsidRDefault="00E95616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Quality Plots</w:t>
            </w:r>
          </w:p>
          <w:tbl>
            <w:tblPr>
              <w:tblStyle w:val="LightGrid-Accent11"/>
              <w:tblW w:w="5000" w:type="pct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88"/>
              <w:gridCol w:w="2688"/>
              <w:gridCol w:w="2689"/>
              <w:gridCol w:w="2689"/>
            </w:tblGrid>
            <w:tr w:rsidR="00A61A59" w14:paraId="45005BC7" w14:textId="77777777" w:rsidTr="00AB7ED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754C6894" w14:textId="4E11F214" w:rsidR="00A61A59" w:rsidRDefault="00E95616" w:rsidP="00AB7ED5">
                  <w:pPr>
                    <w:jc w:val="center"/>
                  </w:pPr>
                  <w:r>
                    <w:t>Name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0F54E171" w14:textId="635110EA" w:rsidR="00A61A59" w:rsidRDefault="00E95616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46596047" w14:textId="5D4AF70B" w:rsidR="00A61A59" w:rsidRDefault="00E95616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6DCF4E6B" w14:textId="7A4DB535" w:rsidR="00A61A59" w:rsidRDefault="00E95616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61A59" w14:paraId="0B7D4515" w14:textId="77777777" w:rsidTr="00AB7ED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9CDB357" w14:textId="7F85946A" w:rsidR="00A61A59" w:rsidRPr="004D2956" w:rsidRDefault="00E95616" w:rsidP="00AB7ED5">
                  <w:pPr>
                    <w:jc w:val="center"/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Quality1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365E67A" w14:textId="69237CC1" w:rsidR="00A61A59" w:rsidRPr="004D2956" w:rsidRDefault="00E95616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Mesh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7478FF1" w14:textId="742EBF54" w:rsidR="00A61A59" w:rsidRPr="004D2956" w:rsidRDefault="00E95616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F69DE2E" w14:textId="7D353097" w:rsidR="00A61A59" w:rsidRPr="004D2956" w:rsidRDefault="00E95616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</w:tr>
            <w:tr w:rsidR="00A61A59" w14:paraId="1931C532" w14:textId="77777777" w:rsidTr="00A14EA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FCFFD36" w14:textId="7DC70231" w:rsidR="00A61A59" w:rsidRDefault="00E95616" w:rsidP="000A7C6B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56AC008B" wp14:editId="08609B83">
                        <wp:extent cx="6691630" cy="3442970"/>
                        <wp:effectExtent l="0" t="0" r="0" b="5080"/>
                        <wp:docPr id="1920901345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20901345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1630" cy="34429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931DE81" w14:textId="2622B49E" w:rsidR="00A61A59" w:rsidRPr="004D2956" w:rsidRDefault="00E95616" w:rsidP="000A7C6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TASK 2 BEAM I-Static 1-Quality-Quality1</w:t>
                  </w:r>
                </w:p>
              </w:tc>
            </w:tr>
          </w:tbl>
          <w:p w14:paraId="045CD5E3" w14:textId="31C64EAD" w:rsidR="00A61A59" w:rsidRPr="00F077CB" w:rsidRDefault="00A61A59" w:rsidP="000A7C6B"/>
        </w:tc>
      </w:tr>
    </w:tbl>
    <w:p w14:paraId="4B49A94B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16165921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3F070FE" w14:textId="68ADD4D0" w:rsidR="002C53F9" w:rsidRDefault="00E95616" w:rsidP="000A7C6B">
            <w:pPr>
              <w:pStyle w:val="Heading1"/>
            </w:pPr>
            <w:bookmarkStart w:id="16" w:name="_Toc230524547"/>
            <w:r>
              <w:t>Sensor Details</w:t>
            </w:r>
            <w:bookmarkEnd w:id="16"/>
          </w:p>
          <w:p w14:paraId="7B982026" w14:textId="442713B8" w:rsidR="002C53F9" w:rsidRPr="00F077CB" w:rsidRDefault="00E95616" w:rsidP="00E95616">
            <w:r>
              <w:t>No Data</w:t>
            </w:r>
          </w:p>
        </w:tc>
      </w:tr>
    </w:tbl>
    <w:p w14:paraId="7265FC42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7685A030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4D8B75CC" w14:textId="02764809" w:rsidR="005F5B79" w:rsidRDefault="00E95616" w:rsidP="000A7C6B">
            <w:pPr>
              <w:pStyle w:val="Heading1"/>
            </w:pPr>
            <w:bookmarkStart w:id="17" w:name="_Toc230524548"/>
            <w:r>
              <w:lastRenderedPageBreak/>
              <w:t>Resultant Forces</w:t>
            </w:r>
            <w:bookmarkEnd w:id="17"/>
          </w:p>
          <w:p w14:paraId="7A32FCD4" w14:textId="7C355609" w:rsidR="005F5B79" w:rsidRPr="000B04D4" w:rsidRDefault="00E95616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23CABDBE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11A5C89" w14:textId="20CD1000" w:rsidR="005F5B79" w:rsidRDefault="00E95616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B5CAFA3" w14:textId="1E378E13" w:rsidR="005F5B79" w:rsidRDefault="00E9561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DCADF12" w14:textId="31194076" w:rsidR="005F5B79" w:rsidRDefault="00E9561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ADCB418" w14:textId="29F25909" w:rsidR="005F5B79" w:rsidRDefault="00E9561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FF5CE9E" w14:textId="4FEF031E" w:rsidR="005F5B79" w:rsidRDefault="00E9561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4044B55" w14:textId="3356E18D" w:rsidR="005F5B79" w:rsidRDefault="00E9561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61F515EC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3DDEEE7" w14:textId="75EB8CD7" w:rsidR="005F5B79" w:rsidRPr="004D2956" w:rsidRDefault="00E95616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422D554" w14:textId="54522633" w:rsidR="005F5B79" w:rsidRPr="004D2956" w:rsidRDefault="00E9561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75EE74F" w14:textId="30CAA9D6" w:rsidR="005F5B79" w:rsidRPr="004D2956" w:rsidRDefault="00E9561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-0.000371337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EDC9BD6" w14:textId="514E7B98" w:rsidR="005F5B79" w:rsidRPr="004D2956" w:rsidRDefault="00E9561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179.998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0534E49" w14:textId="1F57724A" w:rsidR="005F5B79" w:rsidRPr="004D2956" w:rsidRDefault="00E9561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0.0001297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6EF35F0" w14:textId="2717B943" w:rsidR="005F5B79" w:rsidRPr="004D2956" w:rsidRDefault="00E9561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179.998</w:t>
                  </w:r>
                </w:p>
              </w:tc>
            </w:tr>
          </w:tbl>
          <w:p w14:paraId="1256E17E" w14:textId="12AE7FB1" w:rsidR="005F5B79" w:rsidRPr="000B04D4" w:rsidRDefault="00E95616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3D3B8418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A1561B0" w14:textId="09CD79AB" w:rsidR="005F5B79" w:rsidRDefault="00E95616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1515849" w14:textId="29AA057D" w:rsidR="005F5B79" w:rsidRDefault="00E9561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8B49699" w14:textId="15CA89A6" w:rsidR="005F5B79" w:rsidRDefault="00E9561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302609F" w14:textId="61FCCA67" w:rsidR="005F5B79" w:rsidRDefault="00E9561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D41831C" w14:textId="2FB7AB12" w:rsidR="005F5B79" w:rsidRDefault="00E9561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54FB0B9" w14:textId="68E0A8C0" w:rsidR="005F5B79" w:rsidRDefault="00E9561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4A1E1650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F477339" w14:textId="2AC14A52" w:rsidR="005F5B79" w:rsidRPr="004D2956" w:rsidRDefault="00E95616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31C17C3" w14:textId="7AA16340" w:rsidR="005F5B79" w:rsidRPr="004D2956" w:rsidRDefault="00E9561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N.m</w:t>
                  </w:r>
                  <w:proofErr w:type="spellEnd"/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7C88DAC" w14:textId="160F727C" w:rsidR="005F5B79" w:rsidRPr="004D2956" w:rsidRDefault="00E9561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3EFE6A8" w14:textId="39EDAD0E" w:rsidR="005F5B79" w:rsidRPr="004D2956" w:rsidRDefault="00E9561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570BFCE" w14:textId="342AA8D5" w:rsidR="005F5B79" w:rsidRPr="004D2956" w:rsidRDefault="00E9561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17B1694" w14:textId="0DB6B59B" w:rsidR="005F5B79" w:rsidRPr="004D2956" w:rsidRDefault="00E9561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7F4AE023" w14:textId="77777777" w:rsidR="005F5B79" w:rsidRDefault="005F5B79" w:rsidP="000A7C6B"/>
        </w:tc>
      </w:tr>
      <w:tr w:rsidR="005F5B79" w14:paraId="0F55D241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7F5F4CD7" w14:textId="7E10F6FC" w:rsidR="00C6072D" w:rsidRPr="000B04D4" w:rsidRDefault="00E95616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4C8343D7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613DA9B" w14:textId="0DBE340E" w:rsidR="00C6072D" w:rsidRDefault="00E95616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2B62195" w14:textId="18299082" w:rsidR="00C6072D" w:rsidRDefault="00E9561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0333096" w14:textId="364763FB" w:rsidR="00C6072D" w:rsidRDefault="00E9561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6DBD411" w14:textId="04E23F5D" w:rsidR="00C6072D" w:rsidRDefault="00E9561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A636764" w14:textId="20A44A6D" w:rsidR="00C6072D" w:rsidRDefault="00E9561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28251A7" w14:textId="22813BE0" w:rsidR="00C6072D" w:rsidRDefault="00E95616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65BA83FD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2CE7694" w14:textId="54DFBF3F" w:rsidR="00C6072D" w:rsidRPr="004D2956" w:rsidRDefault="00E95616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5A8060D" w14:textId="0D999629" w:rsidR="00C6072D" w:rsidRPr="004D2956" w:rsidRDefault="00E9561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9FCE4FC" w14:textId="6BD36494" w:rsidR="00C6072D" w:rsidRPr="004D2956" w:rsidRDefault="00E9561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-0.0490255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5E95D3B" w14:textId="76A5982A" w:rsidR="00C6072D" w:rsidRPr="004D2956" w:rsidRDefault="00E9561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0.0424749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4AA776D" w14:textId="59C7F33D" w:rsidR="00C6072D" w:rsidRPr="004D2956" w:rsidRDefault="00E9561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0.0180672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AB46604" w14:textId="52E2D112" w:rsidR="00C6072D" w:rsidRPr="004D2956" w:rsidRDefault="00E9561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0.0673353</w:t>
                  </w:r>
                </w:p>
              </w:tc>
            </w:tr>
          </w:tbl>
          <w:p w14:paraId="3F666743" w14:textId="39870666" w:rsidR="00C6072D" w:rsidRPr="000B04D4" w:rsidRDefault="00E95616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171D8119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69453D3" w14:textId="730DF394" w:rsidR="00C6072D" w:rsidRDefault="00E95616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360A15E" w14:textId="4CEAA460" w:rsidR="00C6072D" w:rsidRDefault="00E9561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D1B5335" w14:textId="674CE5D9" w:rsidR="00C6072D" w:rsidRDefault="00E9561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C542413" w14:textId="6A30A15C" w:rsidR="00C6072D" w:rsidRDefault="00E9561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2F89E47" w14:textId="662C1987" w:rsidR="00C6072D" w:rsidRDefault="00E9561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6DCFE87" w14:textId="5029D16F" w:rsidR="00C6072D" w:rsidRDefault="00E9561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75B39EE1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1EE5FE4" w14:textId="79467B55" w:rsidR="00C6072D" w:rsidRPr="004D2956" w:rsidRDefault="00E95616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0E1966E" w14:textId="60B0C58C" w:rsidR="00C6072D" w:rsidRPr="004D2956" w:rsidRDefault="00E9561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N.m</w:t>
                  </w:r>
                  <w:proofErr w:type="spellEnd"/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954C351" w14:textId="0C1A98F7" w:rsidR="00C6072D" w:rsidRPr="004D2956" w:rsidRDefault="00E9561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3D5CD9A" w14:textId="66AB432D" w:rsidR="00C6072D" w:rsidRPr="004D2956" w:rsidRDefault="00E9561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C3D31E3" w14:textId="44DC3366" w:rsidR="00C6072D" w:rsidRPr="004D2956" w:rsidRDefault="00E9561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2AF9A00" w14:textId="6F5466C3" w:rsidR="00C6072D" w:rsidRPr="004D2956" w:rsidRDefault="00E9561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gramStart"/>
                  <w:r>
                    <w:rPr>
                      <w:sz w:val="20"/>
                      <w:szCs w:val="20"/>
                    </w:rPr>
                    <w:t>1e</w:t>
                  </w:r>
                  <w:proofErr w:type="gramEnd"/>
                  <w:r>
                    <w:rPr>
                      <w:sz w:val="20"/>
                      <w:szCs w:val="20"/>
                    </w:rPr>
                    <w:t>-33</w:t>
                  </w:r>
                </w:p>
              </w:tc>
            </w:tr>
          </w:tbl>
          <w:p w14:paraId="588F5FAA" w14:textId="3115D2AD" w:rsidR="005F5B79" w:rsidRDefault="005F5B79" w:rsidP="000A7C6B"/>
        </w:tc>
      </w:tr>
      <w:bookmarkEnd w:id="18"/>
      <w:bookmarkEnd w:id="19"/>
      <w:bookmarkEnd w:id="20"/>
    </w:tbl>
    <w:p w14:paraId="6A6FC4C1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71E380DE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5EF4535" w14:textId="6753F676" w:rsidR="0050542D" w:rsidRPr="00E95616" w:rsidRDefault="00E95616" w:rsidP="00E95616">
            <w:pPr>
              <w:pStyle w:val="Heading1"/>
            </w:pPr>
            <w:bookmarkStart w:id="21" w:name="_Toc230524549"/>
            <w:r>
              <w:t>Beams</w:t>
            </w:r>
            <w:bookmarkEnd w:id="21"/>
          </w:p>
          <w:p w14:paraId="108FA617" w14:textId="62E335FE" w:rsidR="00EC2432" w:rsidRDefault="00E95616" w:rsidP="00E95616">
            <w:r>
              <w:rPr>
                <w:sz w:val="24"/>
                <w:szCs w:val="24"/>
              </w:rPr>
              <w:t>No Data</w:t>
            </w:r>
          </w:p>
        </w:tc>
      </w:tr>
    </w:tbl>
    <w:p w14:paraId="3FD3AD8C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22945878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6B5B917" w14:textId="79F9DBE2" w:rsidR="00EC2432" w:rsidRDefault="00E95616" w:rsidP="000A7C6B">
            <w:pPr>
              <w:pStyle w:val="Heading1"/>
            </w:pPr>
            <w:bookmarkStart w:id="22" w:name="_Toc230524550"/>
            <w:bookmarkStart w:id="23" w:name="_Toc243733152"/>
            <w:bookmarkStart w:id="24" w:name="_Toc245020120"/>
            <w:bookmarkStart w:id="25" w:name="_Toc245020152"/>
            <w:r>
              <w:lastRenderedPageBreak/>
              <w:t>Study Results</w:t>
            </w:r>
            <w:bookmarkEnd w:id="22"/>
          </w:p>
          <w:p w14:paraId="0804FA56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288"/>
              <w:gridCol w:w="2831"/>
              <w:gridCol w:w="2720"/>
              <w:gridCol w:w="2699"/>
            </w:tblGrid>
            <w:tr w:rsidR="00E95616" w14:paraId="7C53B692" w14:textId="77777777" w:rsidTr="003701D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27527D7" w14:textId="35498A7A" w:rsidR="00E95616" w:rsidRDefault="00E95616" w:rsidP="00E9561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386232B" w14:textId="2D01FF93" w:rsidR="00E95616" w:rsidRDefault="00E95616" w:rsidP="00E9561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C000E13" w14:textId="342A39A3" w:rsidR="00E95616" w:rsidRDefault="00E95616" w:rsidP="00E9561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0928C67F" w14:textId="27656203" w:rsidR="00E95616" w:rsidRDefault="00E95616" w:rsidP="00E9561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E95616" w14:paraId="7D7CCE5E" w14:textId="77777777" w:rsidTr="003701D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2900756" w14:textId="4A6CD63C" w:rsidR="00E95616" w:rsidRPr="004D2956" w:rsidRDefault="00E95616" w:rsidP="00E9561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A76314D" w14:textId="2142B8FA" w:rsidR="00E95616" w:rsidRPr="004D2956" w:rsidRDefault="00E95616" w:rsidP="00E9561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6D2D830" w14:textId="77777777" w:rsidR="00E95616" w:rsidRDefault="00E95616" w:rsidP="00E9561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2.250e+01N/m^2</w:t>
                  </w:r>
                </w:p>
                <w:p w14:paraId="034E469F" w14:textId="71BC7D0E" w:rsidR="00E95616" w:rsidRPr="004D2956" w:rsidRDefault="00E95616" w:rsidP="00E9561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31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B352307" w14:textId="77777777" w:rsidR="00E95616" w:rsidRDefault="00E95616" w:rsidP="00E9561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3.983e+05N/m^2</w:t>
                  </w:r>
                </w:p>
                <w:p w14:paraId="6CF7E799" w14:textId="508DA2ED" w:rsidR="00E95616" w:rsidRPr="004D2956" w:rsidRDefault="00E95616" w:rsidP="00E9561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91162</w:t>
                  </w:r>
                </w:p>
              </w:tc>
            </w:tr>
            <w:tr w:rsidR="00E95616" w14:paraId="4EF03989" w14:textId="77777777" w:rsidTr="003701D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805F1BF" w14:textId="4FBB0D85" w:rsidR="00E95616" w:rsidRDefault="00E95616" w:rsidP="00E95616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6027B03" wp14:editId="3EA750C1">
                        <wp:extent cx="6858000" cy="3528695"/>
                        <wp:effectExtent l="0" t="0" r="0" b="0"/>
                        <wp:docPr id="1332484586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32484586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286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7180121" w14:textId="14F578B6" w:rsidR="00E95616" w:rsidRPr="004D2956" w:rsidRDefault="00E95616" w:rsidP="00E9561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TASK 2 BEAM I-Static 1-Stress-Stress1</w:t>
                  </w:r>
                </w:p>
              </w:tc>
            </w:tr>
          </w:tbl>
          <w:p w14:paraId="6D53142D" w14:textId="77777777" w:rsidR="00E95616" w:rsidRDefault="00E95616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700"/>
              <w:gridCol w:w="3235"/>
              <w:gridCol w:w="2499"/>
              <w:gridCol w:w="2104"/>
            </w:tblGrid>
            <w:tr w:rsidR="00E95616" w14:paraId="226409A9" w14:textId="77777777" w:rsidTr="003701D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C01C4BB" w14:textId="1EFAB9FF" w:rsidR="00E95616" w:rsidRDefault="00E95616" w:rsidP="00E9561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AE4F461" w14:textId="0057A63A" w:rsidR="00E95616" w:rsidRDefault="00E95616" w:rsidP="00E9561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C7FFAC9" w14:textId="74326A1D" w:rsidR="00E95616" w:rsidRDefault="00E95616" w:rsidP="00E9561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54C4F125" w14:textId="0DA8130C" w:rsidR="00E95616" w:rsidRDefault="00E95616" w:rsidP="00E9561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E95616" w14:paraId="39A8165D" w14:textId="77777777" w:rsidTr="003701D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2D35D7A" w14:textId="1473B875" w:rsidR="00E95616" w:rsidRPr="004D2956" w:rsidRDefault="00E95616" w:rsidP="00E9561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1B5FD4B" w14:textId="391BE4EA" w:rsidR="00E95616" w:rsidRPr="004D2956" w:rsidRDefault="00E95616" w:rsidP="00E9561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194D107" w14:textId="77777777" w:rsidR="00E95616" w:rsidRDefault="00E95616" w:rsidP="00E9561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2DC2F659" w14:textId="5523E4FD" w:rsidR="00E95616" w:rsidRPr="004D2956" w:rsidRDefault="00E95616" w:rsidP="00E9561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3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5D88C2A" w14:textId="77777777" w:rsidR="00E95616" w:rsidRDefault="00E95616" w:rsidP="00E9561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1.829e-02mm</w:t>
                  </w:r>
                </w:p>
                <w:p w14:paraId="2B716E7A" w14:textId="6F86037E" w:rsidR="00E95616" w:rsidRPr="004D2956" w:rsidRDefault="00E95616" w:rsidP="00E9561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91884</w:t>
                  </w:r>
                </w:p>
              </w:tc>
            </w:tr>
            <w:tr w:rsidR="00E95616" w14:paraId="4FF93789" w14:textId="77777777" w:rsidTr="003701D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06EB1AD" w14:textId="31D18F52" w:rsidR="00E95616" w:rsidRDefault="00E95616" w:rsidP="00E95616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4F7419C6" wp14:editId="52579D43">
                        <wp:extent cx="6858000" cy="3528695"/>
                        <wp:effectExtent l="0" t="0" r="0" b="0"/>
                        <wp:docPr id="1489748104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89748104" name="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286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1A2DCB1" w14:textId="4FA81E20" w:rsidR="00E95616" w:rsidRPr="004D2956" w:rsidRDefault="00E95616" w:rsidP="00E9561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TASK 2 BEAM I-Static 1-Displacement-Displacement1</w:t>
                  </w:r>
                </w:p>
              </w:tc>
            </w:tr>
          </w:tbl>
          <w:p w14:paraId="480B5CF2" w14:textId="77777777" w:rsidR="00E95616" w:rsidRDefault="00E95616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3320"/>
              <w:gridCol w:w="2399"/>
              <w:gridCol w:w="2377"/>
            </w:tblGrid>
            <w:tr w:rsidR="00E95616" w14:paraId="36AAED37" w14:textId="77777777" w:rsidTr="003701D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8D3E509" w14:textId="1B841663" w:rsidR="00E95616" w:rsidRDefault="00E95616" w:rsidP="00E9561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4064577" w14:textId="13FD4500" w:rsidR="00E95616" w:rsidRDefault="00E95616" w:rsidP="00E9561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FA3ACBD" w14:textId="7C6A7359" w:rsidR="00E95616" w:rsidRDefault="00E95616" w:rsidP="00E9561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0526A595" w14:textId="6F22EBD3" w:rsidR="00E95616" w:rsidRDefault="00E95616" w:rsidP="00E9561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E95616" w14:paraId="5FD836B8" w14:textId="77777777" w:rsidTr="003701D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65B37A3" w14:textId="7833B2B7" w:rsidR="00E95616" w:rsidRPr="004D2956" w:rsidRDefault="00E95616" w:rsidP="00E9561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4724E32" w14:textId="4FA8C2DF" w:rsidR="00E95616" w:rsidRPr="004D2956" w:rsidRDefault="00E95616" w:rsidP="00E9561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B1C8B2B" w14:textId="77777777" w:rsidR="00E95616" w:rsidRDefault="00E95616" w:rsidP="00E9561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5.418e-10</w:t>
                  </w:r>
                </w:p>
                <w:p w14:paraId="302E8FCF" w14:textId="1113FB64" w:rsidR="00E95616" w:rsidRPr="004D2956" w:rsidRDefault="00E95616" w:rsidP="00E9561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7746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2A6F44F" w14:textId="77777777" w:rsidR="00E95616" w:rsidRDefault="00E95616" w:rsidP="00E9561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4.573e-06</w:t>
                  </w:r>
                </w:p>
                <w:p w14:paraId="054FC228" w14:textId="09F76EFE" w:rsidR="00E95616" w:rsidRPr="004D2956" w:rsidRDefault="00E95616" w:rsidP="00E9561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45609</w:t>
                  </w:r>
                </w:p>
              </w:tc>
            </w:tr>
            <w:tr w:rsidR="00E95616" w14:paraId="4D0E74A2" w14:textId="77777777" w:rsidTr="003701D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4B827E9" w14:textId="4A61FD09" w:rsidR="00E95616" w:rsidRDefault="00E95616" w:rsidP="00E95616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2C3511D8" wp14:editId="6869BC5E">
                        <wp:extent cx="6858000" cy="3528695"/>
                        <wp:effectExtent l="0" t="0" r="0" b="0"/>
                        <wp:docPr id="1052423502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2423502" name=""/>
                                <pic:cNvPicPr/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286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7DFBAD0" w14:textId="4379BCBF" w:rsidR="00E95616" w:rsidRPr="004D2956" w:rsidRDefault="00E95616" w:rsidP="00E9561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TASK 2 BEAM I-Static 1-Strain-Strain1</w:t>
                  </w:r>
                </w:p>
              </w:tc>
            </w:tr>
          </w:tbl>
          <w:p w14:paraId="3CB96565" w14:textId="77777777" w:rsidR="00E95616" w:rsidRPr="000B04D4" w:rsidRDefault="00E95616" w:rsidP="000A7C6B"/>
          <w:bookmarkEnd w:id="23"/>
          <w:bookmarkEnd w:id="24"/>
          <w:bookmarkEnd w:id="25"/>
          <w:p w14:paraId="4513C5B4" w14:textId="22514138" w:rsidR="00EC2432" w:rsidRDefault="00EC2432" w:rsidP="000A7C6B"/>
        </w:tc>
      </w:tr>
    </w:tbl>
    <w:p w14:paraId="3012B169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14:paraId="02ED8E53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8ADE9C2" w14:textId="0C01310A" w:rsidR="000B1701" w:rsidRDefault="00E95616" w:rsidP="00E95616">
            <w:pPr>
              <w:pStyle w:val="Heading1"/>
            </w:pPr>
            <w:bookmarkStart w:id="26" w:name="_Toc230524551"/>
            <w:r>
              <w:t>Conclusion</w:t>
            </w:r>
            <w:bookmarkEnd w:id="26"/>
          </w:p>
        </w:tc>
      </w:tr>
    </w:tbl>
    <w:p w14:paraId="5FDB77BF" w14:textId="6786483D" w:rsidR="00AC3438" w:rsidRPr="00AC3438" w:rsidRDefault="00AC3438" w:rsidP="00E95616"/>
    <w:sectPr w:rsidR="00AC3438" w:rsidRPr="00AC3438" w:rsidSect="00E95616">
      <w:headerReference w:type="default" r:id="rId17"/>
      <w:footerReference w:type="default" r:id="rId18"/>
      <w:headerReference w:type="first" r:id="rId19"/>
      <w:footerReference w:type="first" r:id="rId20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1E340" w14:textId="77777777" w:rsidR="00E4767B" w:rsidRDefault="00E4767B" w:rsidP="00F25CD7">
      <w:pPr>
        <w:spacing w:after="0" w:line="240" w:lineRule="auto"/>
      </w:pPr>
      <w:r>
        <w:separator/>
      </w:r>
    </w:p>
  </w:endnote>
  <w:endnote w:type="continuationSeparator" w:id="0">
    <w:p w14:paraId="05C86BF5" w14:textId="77777777" w:rsidR="00E4767B" w:rsidRDefault="00E4767B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4958F24D" w14:textId="77777777" w:rsidTr="003E1AE9">
      <w:tc>
        <w:tcPr>
          <w:tcW w:w="867" w:type="pct"/>
        </w:tcPr>
        <w:p w14:paraId="6D63D215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72F3F90F" wp14:editId="14A6AAD7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297F5DED" w14:textId="542E5E5C" w:rsidR="00FD315C" w:rsidRDefault="00E95616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16430EF6" w14:textId="5CA18E12" w:rsidR="00FD315C" w:rsidRDefault="00E95616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TASK 2 BEAM I</w:t>
          </w:r>
        </w:p>
      </w:tc>
      <w:tc>
        <w:tcPr>
          <w:tcW w:w="0" w:type="auto"/>
          <w:vAlign w:val="bottom"/>
        </w:tcPr>
        <w:p w14:paraId="25A1C03F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74543D66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717F716D" w14:textId="77777777" w:rsidTr="00BF0BC4">
      <w:tc>
        <w:tcPr>
          <w:tcW w:w="1908" w:type="dxa"/>
        </w:tcPr>
        <w:p w14:paraId="25476FBA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58F4AD48" wp14:editId="3DA87F52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4096066A" w14:textId="5DD703AA" w:rsidR="00FD315C" w:rsidRDefault="00E95616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5680F429" w14:textId="552A2A8C" w:rsidR="00FD315C" w:rsidRDefault="00E95616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TASK 2 BEAM I</w:t>
          </w:r>
        </w:p>
      </w:tc>
      <w:tc>
        <w:tcPr>
          <w:tcW w:w="360" w:type="dxa"/>
          <w:vAlign w:val="bottom"/>
        </w:tcPr>
        <w:p w14:paraId="2C23B910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412F61E7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C5A27" w14:textId="77777777" w:rsidR="00E4767B" w:rsidRDefault="00E4767B" w:rsidP="00F25CD7">
      <w:pPr>
        <w:spacing w:after="0" w:line="240" w:lineRule="auto"/>
      </w:pPr>
      <w:r>
        <w:separator/>
      </w:r>
    </w:p>
  </w:footnote>
  <w:footnote w:type="continuationSeparator" w:id="0">
    <w:p w14:paraId="1B760482" w14:textId="77777777" w:rsidR="00E4767B" w:rsidRDefault="00E4767B" w:rsidP="00F25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none" w:sz="0" w:space="0" w:color="auto"/>
        <w:left w:val="none" w:sz="0" w:space="0" w:color="auto"/>
        <w:bottom w:val="single" w:sz="48" w:space="0" w:color="A6A6A6" w:themeColor="background1" w:themeShade="A6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18"/>
      <w:gridCol w:w="4500"/>
      <w:gridCol w:w="4680"/>
    </w:tblGrid>
    <w:tr w:rsidR="00FD315C" w14:paraId="0E64A7AD" w14:textId="77777777" w:rsidTr="00BF0BC4">
      <w:tc>
        <w:tcPr>
          <w:tcW w:w="1818" w:type="dxa"/>
          <w:tcBorders>
            <w:bottom w:val="nil"/>
          </w:tcBorders>
          <w:vAlign w:val="bottom"/>
        </w:tcPr>
        <w:p w14:paraId="402DB2A0" w14:textId="3777CB5F" w:rsidR="00FD315C" w:rsidRDefault="00FD315C" w:rsidP="00E217C8">
          <w:pPr>
            <w:pStyle w:val="Header"/>
            <w:rPr>
              <w:rFonts w:ascii="Trebuchet MS" w:hAnsi="Trebuchet MS"/>
              <w:b/>
            </w:rPr>
          </w:pPr>
        </w:p>
      </w:tc>
      <w:tc>
        <w:tcPr>
          <w:tcW w:w="4500" w:type="dxa"/>
          <w:tcBorders>
            <w:bottom w:val="nil"/>
          </w:tcBorders>
          <w:vAlign w:val="bottom"/>
        </w:tcPr>
        <w:p w14:paraId="5F1AC849" w14:textId="39072F40" w:rsidR="00FD315C" w:rsidRPr="00B86860" w:rsidRDefault="00E95616" w:rsidP="00356521">
          <w:pPr>
            <w:pStyle w:val="Header"/>
            <w:rPr>
              <w:rFonts w:ascii="Trebuchet MS" w:hAnsi="Trebuchet MS"/>
            </w:rPr>
          </w:pPr>
          <w:r>
            <w:rPr>
              <w:rFonts w:ascii="Trebuchet MS" w:hAnsi="Trebuchet MS"/>
            </w:rPr>
            <w:t>UET TAXILA</w:t>
          </w:r>
        </w:p>
        <w:p w14:paraId="21828A1D" w14:textId="63AC8549" w:rsidR="00FD315C" w:rsidRDefault="00FD315C" w:rsidP="00E217C8">
          <w:pPr>
            <w:pStyle w:val="Header"/>
            <w:rPr>
              <w:rFonts w:ascii="Trebuchet MS" w:hAnsi="Trebuchet MS"/>
            </w:rPr>
          </w:pPr>
        </w:p>
      </w:tc>
      <w:tc>
        <w:tcPr>
          <w:tcW w:w="4680" w:type="dxa"/>
          <w:tcBorders>
            <w:bottom w:val="nil"/>
          </w:tcBorders>
          <w:vAlign w:val="bottom"/>
        </w:tcPr>
        <w:p w14:paraId="27F93C19" w14:textId="680D4775" w:rsidR="00FD315C" w:rsidRDefault="00E95616" w:rsidP="00E217C8">
          <w:pPr>
            <w:pStyle w:val="Header"/>
            <w:jc w:val="right"/>
            <w:rPr>
              <w:rFonts w:ascii="Trebuchet MS" w:hAnsi="Trebuchet MS"/>
            </w:rPr>
          </w:pPr>
          <w:r>
            <w:rPr>
              <w:rFonts w:ascii="Trebuchet MS" w:hAnsi="Trebuchet MS"/>
            </w:rPr>
            <w:t>Affan Raza</w:t>
          </w:r>
        </w:p>
        <w:p w14:paraId="1F836273" w14:textId="5A5CDC2F" w:rsidR="00FD315C" w:rsidRPr="003E4713" w:rsidRDefault="00E95616" w:rsidP="00F25CD7">
          <w:pPr>
            <w:pStyle w:val="Header"/>
            <w:jc w:val="right"/>
            <w:rPr>
              <w:rFonts w:ascii="Trebuchet MS" w:hAnsi="Trebuchet MS"/>
            </w:rPr>
          </w:pPr>
          <w:r>
            <w:rPr>
              <w:rFonts w:ascii="Trebuchet MS" w:hAnsi="Trebuchet MS"/>
            </w:rPr>
            <w:t>5/24/2026</w:t>
          </w:r>
        </w:p>
      </w:tc>
    </w:tr>
  </w:tbl>
  <w:p w14:paraId="46815FC7" w14:textId="77777777" w:rsidR="00FD315C" w:rsidRDefault="00FD315C" w:rsidP="00F25CD7">
    <w:pPr>
      <w:pStyle w:val="Header"/>
      <w:pBdr>
        <w:bottom w:val="single" w:sz="36" w:space="1" w:color="BFBFBF" w:themeColor="background1" w:themeShade="BF"/>
      </w:pBdr>
    </w:pPr>
  </w:p>
  <w:p w14:paraId="6C443D84" w14:textId="77777777" w:rsidR="00FD315C" w:rsidRDefault="00FD31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48" w:space="0" w:color="A6A6A6" w:themeColor="background1" w:themeShade="A6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1007"/>
    </w:tblGrid>
    <w:tr w:rsidR="00FD315C" w14:paraId="001C9ED1" w14:textId="77777777" w:rsidTr="00BF0BC4">
      <w:trPr>
        <w:trHeight w:val="1530"/>
      </w:trPr>
      <w:tc>
        <w:tcPr>
          <w:tcW w:w="11007" w:type="dxa"/>
          <w:tcBorders>
            <w:bottom w:val="nil"/>
          </w:tcBorders>
        </w:tcPr>
        <w:p w14:paraId="68903A62" w14:textId="77777777" w:rsidR="00FD315C" w:rsidRDefault="00FD315C"/>
      </w:tc>
    </w:tr>
  </w:tbl>
  <w:p w14:paraId="650569E7" w14:textId="77777777" w:rsidR="00FD315C" w:rsidRDefault="00FD315C" w:rsidP="00F25CD7">
    <w:pPr>
      <w:pStyle w:val="Header"/>
      <w:pBdr>
        <w:bottom w:val="single" w:sz="36" w:space="1" w:color="BFBFBF" w:themeColor="background1" w:themeShade="BF"/>
      </w:pBdr>
    </w:pPr>
  </w:p>
  <w:p w14:paraId="1BBCA2AE" w14:textId="77777777" w:rsidR="00FD315C" w:rsidRDefault="00FD31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616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878AF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3563C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201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4DB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573C1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4767B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5616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C6B3"/>
  <w15:docId w15:val="{BF752AE4-F365-4EA3-8F2A-5FA7C2674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e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ffan\OneDrive\Desktop\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3</TotalTime>
  <Pages>12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Affan Raza</dc:creator>
  <cp:lastModifiedBy>Affan Raza</cp:lastModifiedBy>
  <cp:revision>3</cp:revision>
  <dcterms:created xsi:type="dcterms:W3CDTF">2026-05-24T09:14:00Z</dcterms:created>
  <dcterms:modified xsi:type="dcterms:W3CDTF">2026-05-24T09:17:00Z</dcterms:modified>
</cp:coreProperties>
</file>